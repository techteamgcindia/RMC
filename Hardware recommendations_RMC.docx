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F07FA" w14:textId="17E87278" w:rsidR="003B2E30" w:rsidRPr="00C83C23" w:rsidRDefault="003B2E30" w:rsidP="003B2E30">
      <w:pPr>
        <w:spacing w:after="273" w:line="216" w:lineRule="auto"/>
        <w:ind w:left="0" w:right="948" w:firstLine="0"/>
        <w:jc w:val="left"/>
        <w:rPr>
          <w:sz w:val="44"/>
          <w:szCs w:val="44"/>
        </w:rPr>
      </w:pPr>
      <w:r>
        <w:rPr>
          <w:b/>
          <w:i/>
          <w:color w:val="1F497D"/>
          <w:sz w:val="44"/>
          <w:szCs w:val="44"/>
        </w:rPr>
        <w:t>onebeat</w:t>
      </w:r>
      <w:r w:rsidRPr="00C83C23">
        <w:rPr>
          <w:b/>
          <w:i/>
          <w:color w:val="1F497D"/>
          <w:sz w:val="44"/>
          <w:szCs w:val="44"/>
        </w:rPr>
        <w:t xml:space="preserve"> Server Requirements</w:t>
      </w:r>
    </w:p>
    <w:p w14:paraId="0281E2DB" w14:textId="00C0B484" w:rsidR="003B2E30" w:rsidRDefault="003B2E30" w:rsidP="003B2E30">
      <w:r>
        <w:t xml:space="preserve">This document purpose is to describe the technical aspects required </w:t>
      </w:r>
      <w:proofErr w:type="gramStart"/>
      <w:r>
        <w:t>in order to</w:t>
      </w:r>
      <w:proofErr w:type="gramEnd"/>
      <w:r>
        <w:t xml:space="preserve"> run onebeat system. </w:t>
      </w:r>
    </w:p>
    <w:p w14:paraId="4BE8A7A7" w14:textId="5116D571" w:rsidR="003B2E30" w:rsidRDefault="003B2E30" w:rsidP="003B2E30">
      <w:pPr>
        <w:spacing w:after="0" w:line="362" w:lineRule="auto"/>
      </w:pPr>
      <w:r>
        <w:t xml:space="preserve">The document describes the minimum and recommended requirements to ensure smooth operation of Onebeat clients, Onebeat Server and the database required.  </w:t>
      </w:r>
    </w:p>
    <w:p w14:paraId="37747F12" w14:textId="3E2A372F" w:rsidR="003B2E30" w:rsidRDefault="003B2E30" w:rsidP="003B2E30">
      <w:pPr>
        <w:spacing w:after="56" w:line="362" w:lineRule="auto"/>
      </w:pPr>
      <w:r>
        <w:t xml:space="preserve">Onebeat has a Client-Server architecture. Its main component, the </w:t>
      </w:r>
      <w:proofErr w:type="spellStart"/>
      <w:r>
        <w:t>onebeat's</w:t>
      </w:r>
      <w:proofErr w:type="spellEnd"/>
      <w:r>
        <w:t xml:space="preserve"> Server </w:t>
      </w:r>
      <w:proofErr w:type="gramStart"/>
      <w:r>
        <w:t>has to</w:t>
      </w:r>
      <w:proofErr w:type="gramEnd"/>
      <w:r>
        <w:t xml:space="preserve"> be installed on a </w:t>
      </w:r>
      <w:r>
        <w:rPr>
          <w:b/>
        </w:rPr>
        <w:t>server</w:t>
      </w:r>
      <w:r>
        <w:t xml:space="preserve"> machine, along with the MS SQL Server. </w:t>
      </w:r>
      <w:r w:rsidR="00D32E32">
        <w:t>onebeat’ s</w:t>
      </w:r>
      <w:r>
        <w:t xml:space="preserve"> client applications communicated with the Server application.</w:t>
      </w:r>
    </w:p>
    <w:p w14:paraId="7B97B32D" w14:textId="77777777" w:rsidR="00D32E32" w:rsidRDefault="00D32E32" w:rsidP="003B2E30">
      <w:pPr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</w:p>
    <w:p w14:paraId="0D1CDE65" w14:textId="5C6DCE7F" w:rsidR="003B2E30" w:rsidRPr="003B2E30" w:rsidRDefault="003B2E30" w:rsidP="003B2E30">
      <w:pPr>
        <w:spacing w:after="0" w:line="259" w:lineRule="auto"/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</w:t>
      </w:r>
      <w:r w:rsidRPr="003B2E30">
        <w:rPr>
          <w:b/>
          <w:bCs/>
          <w:sz w:val="24"/>
          <w:szCs w:val="24"/>
        </w:rPr>
        <w:t xml:space="preserve">nebeat Server Machine </w:t>
      </w:r>
    </w:p>
    <w:p w14:paraId="278C7FEA" w14:textId="35BCC0F8" w:rsidR="003B2E30" w:rsidRDefault="003B2E30" w:rsidP="003B2E30">
      <w:pPr>
        <w:spacing w:after="1" w:line="361" w:lineRule="auto"/>
      </w:pPr>
      <w:proofErr w:type="spellStart"/>
      <w:r>
        <w:t>onebeat's</w:t>
      </w:r>
      <w:proofErr w:type="spellEnd"/>
      <w:r>
        <w:t xml:space="preserve"> Server requires a </w:t>
      </w:r>
      <w:r>
        <w:rPr>
          <w:b/>
        </w:rPr>
        <w:t>dedicated</w:t>
      </w:r>
      <w:r>
        <w:t xml:space="preserve"> server machine for its central installation and execution. We highly recommend that this machine will be used only for Onebeat and will be a physical machine, or a virtual server as long as there </w:t>
      </w:r>
      <w:proofErr w:type="gramStart"/>
      <w:r>
        <w:t>are</w:t>
      </w:r>
      <w:proofErr w:type="gramEnd"/>
      <w:r>
        <w:t xml:space="preserve"> no shared resource with Onebeat server. Resources to Onebeat server should be </w:t>
      </w:r>
      <w:proofErr w:type="gramStart"/>
      <w:r>
        <w:t>dedicated at all times</w:t>
      </w:r>
      <w:proofErr w:type="gramEnd"/>
      <w:r>
        <w:t xml:space="preserve">.  </w:t>
      </w:r>
    </w:p>
    <w:p w14:paraId="541408D3" w14:textId="77777777" w:rsidR="003B2E30" w:rsidRDefault="003B2E30" w:rsidP="003B2E30">
      <w:pPr>
        <w:spacing w:after="0" w:line="259" w:lineRule="auto"/>
        <w:ind w:left="0" w:firstLine="0"/>
        <w:jc w:val="left"/>
      </w:pPr>
      <w:r>
        <w:t xml:space="preserve"> </w:t>
      </w:r>
    </w:p>
    <w:p w14:paraId="1FA3782C" w14:textId="012FA959" w:rsidR="003B2E30" w:rsidRDefault="00D32E32" w:rsidP="003B2E30">
      <w:pPr>
        <w:spacing w:after="0" w:line="259" w:lineRule="auto"/>
        <w:ind w:left="0" w:firstLine="0"/>
        <w:jc w:val="left"/>
      </w:pPr>
      <w:r>
        <w:t>W</w:t>
      </w:r>
      <w:r w:rsidR="003B2E30">
        <w:t xml:space="preserve">e require the following </w:t>
      </w:r>
      <w:r w:rsidR="003B2E30">
        <w:rPr>
          <w:b/>
        </w:rPr>
        <w:t>minimum</w:t>
      </w:r>
      <w:r w:rsidR="003B2E30">
        <w:t xml:space="preserve"> server specification</w:t>
      </w:r>
      <w:r w:rsidR="00244C56">
        <w:t>, assuming we are on VM and can add RAM and Disk space as and when needed.</w:t>
      </w:r>
    </w:p>
    <w:p w14:paraId="68699C26" w14:textId="77777777" w:rsidR="00450BB1" w:rsidRDefault="00450BB1" w:rsidP="00450BB1">
      <w:pPr>
        <w:spacing w:after="0" w:line="259" w:lineRule="auto"/>
        <w:ind w:left="0" w:firstLine="0"/>
        <w:jc w:val="left"/>
      </w:pPr>
    </w:p>
    <w:p w14:paraId="36985431" w14:textId="77777777" w:rsidR="00450BB1" w:rsidRDefault="00450BB1" w:rsidP="00450BB1">
      <w:pPr>
        <w:pStyle w:val="ListParagraph"/>
        <w:numPr>
          <w:ilvl w:val="0"/>
          <w:numId w:val="3"/>
        </w:numPr>
        <w:spacing w:after="9" w:line="550" w:lineRule="auto"/>
        <w:ind w:right="1312"/>
      </w:pPr>
      <w:r w:rsidRPr="00371781">
        <w:rPr>
          <w:b/>
          <w:color w:val="76923C"/>
          <w:sz w:val="22"/>
        </w:rPr>
        <w:t xml:space="preserve">Hardware </w:t>
      </w:r>
      <w:r>
        <w:rPr>
          <w:b/>
          <w:color w:val="76923C"/>
          <w:sz w:val="22"/>
        </w:rPr>
        <w:t>--- (64 Bit)</w:t>
      </w:r>
    </w:p>
    <w:p w14:paraId="0CE2B558" w14:textId="77777777" w:rsidR="00450BB1" w:rsidRDefault="00450BB1" w:rsidP="00450BB1">
      <w:pPr>
        <w:numPr>
          <w:ilvl w:val="0"/>
          <w:numId w:val="1"/>
        </w:numPr>
        <w:ind w:left="1131" w:hanging="360"/>
      </w:pPr>
      <w:r>
        <w:t>CPU – Quad-Core Intel® Xeon Processor 4 core</w:t>
      </w:r>
    </w:p>
    <w:p w14:paraId="7053A6C4" w14:textId="1A5F39F6" w:rsidR="00450BB1" w:rsidRDefault="00450BB1" w:rsidP="00450BB1">
      <w:pPr>
        <w:numPr>
          <w:ilvl w:val="0"/>
          <w:numId w:val="1"/>
        </w:numPr>
        <w:spacing w:after="0" w:line="369" w:lineRule="auto"/>
        <w:ind w:left="1131" w:hanging="360"/>
      </w:pPr>
      <w:r>
        <w:t xml:space="preserve">RAM - Minimum of 32GB </w:t>
      </w:r>
      <w:r w:rsidR="00EF7CF4" w:rsidRPr="00EF7CF4">
        <w:t xml:space="preserve">CL14 2666MHz </w:t>
      </w:r>
      <w:r w:rsidR="00EF7CF4">
        <w:t xml:space="preserve">to </w:t>
      </w:r>
      <w:r w:rsidR="00EF7CF4" w:rsidRPr="00EF7CF4">
        <w:t>CL16 3200MHz.</w:t>
      </w:r>
    </w:p>
    <w:p w14:paraId="54319713" w14:textId="77777777" w:rsidR="00450BB1" w:rsidRDefault="00450BB1" w:rsidP="00450BB1">
      <w:pPr>
        <w:numPr>
          <w:ilvl w:val="0"/>
          <w:numId w:val="1"/>
        </w:numPr>
        <w:spacing w:after="0" w:line="369" w:lineRule="auto"/>
        <w:ind w:left="1131" w:hanging="360"/>
      </w:pPr>
      <w:r>
        <w:t xml:space="preserve">1x150 GB SSD for OS and datafiles </w:t>
      </w:r>
    </w:p>
    <w:p w14:paraId="0D7DA712" w14:textId="77777777" w:rsidR="00450BB1" w:rsidRDefault="00450BB1" w:rsidP="00450BB1">
      <w:pPr>
        <w:numPr>
          <w:ilvl w:val="0"/>
          <w:numId w:val="1"/>
        </w:numPr>
        <w:ind w:left="1131" w:hanging="360"/>
      </w:pPr>
      <w:r>
        <w:t>1x300 GB SSD for Database</w:t>
      </w:r>
    </w:p>
    <w:p w14:paraId="287F17FC" w14:textId="77777777" w:rsidR="00450BB1" w:rsidRDefault="00450BB1" w:rsidP="00450BB1">
      <w:pPr>
        <w:numPr>
          <w:ilvl w:val="0"/>
          <w:numId w:val="1"/>
        </w:numPr>
        <w:spacing w:after="0" w:line="369" w:lineRule="auto"/>
        <w:ind w:left="1131" w:hanging="360"/>
      </w:pPr>
      <w:r>
        <w:t xml:space="preserve">Gigabit LAN connection  </w:t>
      </w:r>
    </w:p>
    <w:p w14:paraId="2EC7EC19" w14:textId="137694E8" w:rsidR="00450BB1" w:rsidRPr="007E39E2" w:rsidRDefault="007E39E2" w:rsidP="007E39E2">
      <w:pPr>
        <w:pStyle w:val="ListParagraph"/>
        <w:numPr>
          <w:ilvl w:val="0"/>
          <w:numId w:val="3"/>
        </w:numPr>
        <w:spacing w:after="9" w:line="550" w:lineRule="auto"/>
        <w:ind w:right="1312"/>
        <w:rPr>
          <w:b/>
          <w:color w:val="76923C"/>
          <w:sz w:val="22"/>
        </w:rPr>
      </w:pPr>
      <w:r w:rsidRPr="007E39E2">
        <w:rPr>
          <w:b/>
          <w:color w:val="76923C"/>
          <w:sz w:val="22"/>
        </w:rPr>
        <w:t>Software (</w:t>
      </w:r>
      <w:r w:rsidR="00450BB1" w:rsidRPr="007E39E2">
        <w:rPr>
          <w:b/>
          <w:color w:val="76923C"/>
          <w:sz w:val="22"/>
        </w:rPr>
        <w:t>To be installed on server)</w:t>
      </w:r>
    </w:p>
    <w:p w14:paraId="46B954D9" w14:textId="77777777" w:rsidR="00450BB1" w:rsidRDefault="00450BB1" w:rsidP="00450BB1">
      <w:pPr>
        <w:numPr>
          <w:ilvl w:val="0"/>
          <w:numId w:val="2"/>
        </w:numPr>
        <w:ind w:hanging="360"/>
      </w:pPr>
      <w:r>
        <w:t xml:space="preserve">Microsoft Windows Server Standard </w:t>
      </w:r>
      <w:r>
        <w:rPr>
          <w:b/>
        </w:rPr>
        <w:t xml:space="preserve">2012 </w:t>
      </w:r>
      <w:r>
        <w:t xml:space="preserve">  or above </w:t>
      </w:r>
      <w:r w:rsidRPr="003524E3">
        <w:rPr>
          <w:i/>
          <w:u w:val="single"/>
        </w:rPr>
        <w:t>64 Bit</w:t>
      </w:r>
      <w:r>
        <w:t xml:space="preserve">. </w:t>
      </w:r>
    </w:p>
    <w:p w14:paraId="4EF8D389" w14:textId="36BD0DDC" w:rsidR="00450BB1" w:rsidRDefault="00450BB1" w:rsidP="00450BB1">
      <w:pPr>
        <w:numPr>
          <w:ilvl w:val="0"/>
          <w:numId w:val="2"/>
        </w:numPr>
        <w:ind w:hanging="360"/>
      </w:pPr>
      <w:r>
        <w:t xml:space="preserve">Microsoft SQL Server </w:t>
      </w:r>
      <w:r w:rsidRPr="003524E3">
        <w:rPr>
          <w:b/>
        </w:rPr>
        <w:t>20</w:t>
      </w:r>
      <w:r w:rsidR="008935E0">
        <w:rPr>
          <w:b/>
        </w:rPr>
        <w:t>19</w:t>
      </w:r>
      <w:r>
        <w:t xml:space="preserve"> </w:t>
      </w:r>
      <w:r>
        <w:rPr>
          <w:i/>
          <w:u w:val="single"/>
        </w:rPr>
        <w:t>64 Bit</w:t>
      </w:r>
      <w:r>
        <w:t xml:space="preserve"> (</w:t>
      </w:r>
      <w:r w:rsidR="0074627B">
        <w:t>Web edition</w:t>
      </w:r>
      <w:r>
        <w:t xml:space="preserve">). </w:t>
      </w:r>
    </w:p>
    <w:p w14:paraId="3AD80C48" w14:textId="77777777" w:rsidR="00450BB1" w:rsidRPr="00631247" w:rsidRDefault="00450BB1" w:rsidP="00450BB1">
      <w:pPr>
        <w:numPr>
          <w:ilvl w:val="0"/>
          <w:numId w:val="2"/>
        </w:numPr>
        <w:ind w:hanging="360"/>
        <w:rPr>
          <w:b/>
        </w:rPr>
      </w:pPr>
      <w:r w:rsidRPr="00631247">
        <w:rPr>
          <w:b/>
        </w:rPr>
        <w:t>Install all the latest service packs and updates for OS and SQL server.</w:t>
      </w:r>
    </w:p>
    <w:p w14:paraId="0D5BF403" w14:textId="77777777" w:rsidR="00450BB1" w:rsidRDefault="00450BB1" w:rsidP="00450BB1">
      <w:pPr>
        <w:numPr>
          <w:ilvl w:val="0"/>
          <w:numId w:val="2"/>
        </w:numPr>
        <w:ind w:hanging="360"/>
      </w:pPr>
      <w:r>
        <w:t>Microsoft .Net 4.7</w:t>
      </w:r>
    </w:p>
    <w:p w14:paraId="1BACC001" w14:textId="77777777" w:rsidR="00450BB1" w:rsidRPr="00D11AA5" w:rsidRDefault="00450BB1" w:rsidP="00450BB1">
      <w:pPr>
        <w:numPr>
          <w:ilvl w:val="0"/>
          <w:numId w:val="2"/>
        </w:numPr>
        <w:ind w:hanging="360"/>
        <w:rPr>
          <w:highlight w:val="yellow"/>
        </w:rPr>
      </w:pPr>
      <w:r w:rsidRPr="00D11AA5">
        <w:rPr>
          <w:highlight w:val="yellow"/>
        </w:rPr>
        <w:t>Enable Remote Desktop with access from internet.</w:t>
      </w:r>
    </w:p>
    <w:p w14:paraId="4D4EA095" w14:textId="473B3251" w:rsidR="00450BB1" w:rsidRDefault="00450BB1" w:rsidP="00450BB1">
      <w:pPr>
        <w:numPr>
          <w:ilvl w:val="0"/>
          <w:numId w:val="2"/>
        </w:numPr>
        <w:ind w:hanging="360"/>
      </w:pPr>
      <w:r>
        <w:t xml:space="preserve">Excel 2010 or higher. </w:t>
      </w:r>
    </w:p>
    <w:p w14:paraId="45062372" w14:textId="5AB23D25" w:rsidR="007E39E2" w:rsidRDefault="007E39E2" w:rsidP="00450BB1">
      <w:pPr>
        <w:numPr>
          <w:ilvl w:val="0"/>
          <w:numId w:val="2"/>
        </w:numPr>
        <w:ind w:hanging="360"/>
      </w:pPr>
      <w:r>
        <w:t>SSL Certificate for HTTPS</w:t>
      </w:r>
    </w:p>
    <w:p w14:paraId="77B1D39F" w14:textId="77777777" w:rsidR="00375B98" w:rsidRDefault="00375B98"/>
    <w:p w14:paraId="7C107AF6" w14:textId="77777777" w:rsidR="00375B98" w:rsidRDefault="00375B98"/>
    <w:p w14:paraId="6D8D466B" w14:textId="4E9DEB6D" w:rsidR="00EF7CF4" w:rsidRPr="00EF7CF4" w:rsidRDefault="00EF7CF4" w:rsidP="00EF7CF4"/>
    <w:p w14:paraId="1B5D99FA" w14:textId="70E8DC71" w:rsidR="00EF7CF4" w:rsidRPr="00EF7CF4" w:rsidRDefault="00EF7CF4" w:rsidP="00EF7CF4"/>
    <w:p w14:paraId="305DC5FA" w14:textId="1880C317" w:rsidR="00EF7CF4" w:rsidRPr="00EF7CF4" w:rsidRDefault="00EF7CF4" w:rsidP="00EF7CF4"/>
    <w:p w14:paraId="1EC916D5" w14:textId="237DBC2D" w:rsidR="00EF7CF4" w:rsidRPr="00EF7CF4" w:rsidRDefault="00EF7CF4" w:rsidP="00EF7CF4"/>
    <w:p w14:paraId="29A8D92D" w14:textId="194858A3" w:rsidR="00EF7CF4" w:rsidRPr="00EF7CF4" w:rsidRDefault="00EF7CF4" w:rsidP="00EF7CF4">
      <w:pPr>
        <w:tabs>
          <w:tab w:val="left" w:pos="9210"/>
        </w:tabs>
      </w:pPr>
      <w:r>
        <w:tab/>
      </w:r>
      <w:r>
        <w:tab/>
      </w:r>
    </w:p>
    <w:sectPr w:rsidR="00EF7CF4" w:rsidRPr="00EF7CF4" w:rsidSect="00D32E32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EE383" w14:textId="77777777" w:rsidR="00537B12" w:rsidRDefault="00537B12" w:rsidP="006B2CF8">
      <w:pPr>
        <w:spacing w:after="0" w:line="240" w:lineRule="auto"/>
      </w:pPr>
      <w:r>
        <w:separator/>
      </w:r>
    </w:p>
  </w:endnote>
  <w:endnote w:type="continuationSeparator" w:id="0">
    <w:p w14:paraId="0A7DBE5C" w14:textId="77777777" w:rsidR="00537B12" w:rsidRDefault="00537B12" w:rsidP="006B2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F" w:usb1="1200FFEF" w:usb2="0064C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swald">
    <w:altName w:val="Oswald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23DE4" w14:textId="77777777" w:rsidR="006B2CF8" w:rsidRDefault="00FB00EF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771BD45" wp14:editId="1176F170">
          <wp:simplePos x="0" y="0"/>
          <wp:positionH relativeFrom="margin">
            <wp:posOffset>5739765</wp:posOffset>
          </wp:positionH>
          <wp:positionV relativeFrom="paragraph">
            <wp:posOffset>21645</wp:posOffset>
          </wp:positionV>
          <wp:extent cx="1025525" cy="310515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nebeat_logo_for_white_b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525" cy="310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1B190259" wp14:editId="297BCDB3">
          <wp:simplePos x="0" y="0"/>
          <wp:positionH relativeFrom="page">
            <wp:posOffset>-322418</wp:posOffset>
          </wp:positionH>
          <wp:positionV relativeFrom="paragraph">
            <wp:posOffset>406022</wp:posOffset>
          </wp:positionV>
          <wp:extent cx="8086725" cy="224305"/>
          <wp:effectExtent l="0" t="0" r="0" b="4445"/>
          <wp:wrapNone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2404" cy="2297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EA516" w14:textId="77777777" w:rsidR="00537B12" w:rsidRDefault="00537B12" w:rsidP="006B2CF8">
      <w:pPr>
        <w:spacing w:after="0" w:line="240" w:lineRule="auto"/>
      </w:pPr>
      <w:r>
        <w:separator/>
      </w:r>
    </w:p>
  </w:footnote>
  <w:footnote w:type="continuationSeparator" w:id="0">
    <w:p w14:paraId="38E606B1" w14:textId="77777777" w:rsidR="00537B12" w:rsidRDefault="00537B12" w:rsidP="006B2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86FFB"/>
    <w:multiLevelType w:val="hybridMultilevel"/>
    <w:tmpl w:val="2738F644"/>
    <w:lvl w:ilvl="0" w:tplc="C328655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76923C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C6146"/>
    <w:multiLevelType w:val="hybridMultilevel"/>
    <w:tmpl w:val="E9D8AB28"/>
    <w:lvl w:ilvl="0" w:tplc="C8562A3A">
      <w:start w:val="1"/>
      <w:numFmt w:val="bullet"/>
      <w:lvlText w:val="•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427D24">
      <w:start w:val="1"/>
      <w:numFmt w:val="bullet"/>
      <w:lvlText w:val="o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A4DA80">
      <w:start w:val="1"/>
      <w:numFmt w:val="bullet"/>
      <w:lvlText w:val="▪"/>
      <w:lvlJc w:val="left"/>
      <w:pPr>
        <w:ind w:left="26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D82A1C">
      <w:start w:val="1"/>
      <w:numFmt w:val="bullet"/>
      <w:lvlText w:val="•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D69880">
      <w:start w:val="1"/>
      <w:numFmt w:val="bullet"/>
      <w:lvlText w:val="o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3A322C">
      <w:start w:val="1"/>
      <w:numFmt w:val="bullet"/>
      <w:lvlText w:val="▪"/>
      <w:lvlJc w:val="left"/>
      <w:pPr>
        <w:ind w:left="48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C696EE">
      <w:start w:val="1"/>
      <w:numFmt w:val="bullet"/>
      <w:lvlText w:val="•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EED912">
      <w:start w:val="1"/>
      <w:numFmt w:val="bullet"/>
      <w:lvlText w:val="o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4C3442">
      <w:start w:val="1"/>
      <w:numFmt w:val="bullet"/>
      <w:lvlText w:val="▪"/>
      <w:lvlJc w:val="left"/>
      <w:pPr>
        <w:ind w:left="69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DD12E2"/>
    <w:multiLevelType w:val="hybridMultilevel"/>
    <w:tmpl w:val="506E0852"/>
    <w:lvl w:ilvl="0" w:tplc="6ADE268E">
      <w:start w:val="1"/>
      <w:numFmt w:val="bullet"/>
      <w:lvlText w:val="•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A0B37A">
      <w:start w:val="1"/>
      <w:numFmt w:val="bullet"/>
      <w:lvlText w:val="o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D036F8">
      <w:start w:val="1"/>
      <w:numFmt w:val="bullet"/>
      <w:lvlText w:val="▪"/>
      <w:lvlJc w:val="left"/>
      <w:pPr>
        <w:ind w:left="26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9ACCC2">
      <w:start w:val="1"/>
      <w:numFmt w:val="bullet"/>
      <w:lvlText w:val="•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F0D3B2">
      <w:start w:val="1"/>
      <w:numFmt w:val="bullet"/>
      <w:lvlText w:val="o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0AFD1C">
      <w:start w:val="1"/>
      <w:numFmt w:val="bullet"/>
      <w:lvlText w:val="▪"/>
      <w:lvlJc w:val="left"/>
      <w:pPr>
        <w:ind w:left="48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56B616">
      <w:start w:val="1"/>
      <w:numFmt w:val="bullet"/>
      <w:lvlText w:val="•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86FF00">
      <w:start w:val="1"/>
      <w:numFmt w:val="bullet"/>
      <w:lvlText w:val="o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A4C7D0">
      <w:start w:val="1"/>
      <w:numFmt w:val="bullet"/>
      <w:lvlText w:val="▪"/>
      <w:lvlJc w:val="left"/>
      <w:pPr>
        <w:ind w:left="69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1142859">
    <w:abstractNumId w:val="1"/>
  </w:num>
  <w:num w:numId="2" w16cid:durableId="457604257">
    <w:abstractNumId w:val="2"/>
  </w:num>
  <w:num w:numId="3" w16cid:durableId="108884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30"/>
    <w:rsid w:val="00005A20"/>
    <w:rsid w:val="000211C7"/>
    <w:rsid w:val="00021CFC"/>
    <w:rsid w:val="00021F14"/>
    <w:rsid w:val="00027696"/>
    <w:rsid w:val="00045C23"/>
    <w:rsid w:val="00051E35"/>
    <w:rsid w:val="00071DF4"/>
    <w:rsid w:val="0009472A"/>
    <w:rsid w:val="000A49EC"/>
    <w:rsid w:val="000B0081"/>
    <w:rsid w:val="000B7A67"/>
    <w:rsid w:val="000D13C6"/>
    <w:rsid w:val="000E01F1"/>
    <w:rsid w:val="000E1A20"/>
    <w:rsid w:val="00103FCA"/>
    <w:rsid w:val="0010743E"/>
    <w:rsid w:val="00121CBF"/>
    <w:rsid w:val="00147EA5"/>
    <w:rsid w:val="001516F1"/>
    <w:rsid w:val="00160F55"/>
    <w:rsid w:val="0016258F"/>
    <w:rsid w:val="001719C0"/>
    <w:rsid w:val="001803EB"/>
    <w:rsid w:val="00186F12"/>
    <w:rsid w:val="00197786"/>
    <w:rsid w:val="001C0B59"/>
    <w:rsid w:val="001D5598"/>
    <w:rsid w:val="001F12CA"/>
    <w:rsid w:val="001F216A"/>
    <w:rsid w:val="001F40FB"/>
    <w:rsid w:val="001F7359"/>
    <w:rsid w:val="002060D6"/>
    <w:rsid w:val="00211AE8"/>
    <w:rsid w:val="00214070"/>
    <w:rsid w:val="00215A22"/>
    <w:rsid w:val="00224443"/>
    <w:rsid w:val="0024320E"/>
    <w:rsid w:val="00244C56"/>
    <w:rsid w:val="0025645F"/>
    <w:rsid w:val="00262A3B"/>
    <w:rsid w:val="002A41DD"/>
    <w:rsid w:val="002A6CCF"/>
    <w:rsid w:val="002E4D4C"/>
    <w:rsid w:val="0030571E"/>
    <w:rsid w:val="0031345A"/>
    <w:rsid w:val="003135E3"/>
    <w:rsid w:val="00333D9E"/>
    <w:rsid w:val="003344B9"/>
    <w:rsid w:val="00342789"/>
    <w:rsid w:val="0035355A"/>
    <w:rsid w:val="00354065"/>
    <w:rsid w:val="003642B1"/>
    <w:rsid w:val="00375B98"/>
    <w:rsid w:val="003834D8"/>
    <w:rsid w:val="00393113"/>
    <w:rsid w:val="00395844"/>
    <w:rsid w:val="00397DD8"/>
    <w:rsid w:val="003A6C23"/>
    <w:rsid w:val="003B2E30"/>
    <w:rsid w:val="003B353F"/>
    <w:rsid w:val="003C0E1B"/>
    <w:rsid w:val="003C5AF5"/>
    <w:rsid w:val="003F43DF"/>
    <w:rsid w:val="00423D4D"/>
    <w:rsid w:val="004378B4"/>
    <w:rsid w:val="00450BB1"/>
    <w:rsid w:val="00455EC0"/>
    <w:rsid w:val="004755F9"/>
    <w:rsid w:val="004801BB"/>
    <w:rsid w:val="0048402D"/>
    <w:rsid w:val="00494744"/>
    <w:rsid w:val="004A0F2F"/>
    <w:rsid w:val="004A71DE"/>
    <w:rsid w:val="004B01D2"/>
    <w:rsid w:val="004C1640"/>
    <w:rsid w:val="004C3509"/>
    <w:rsid w:val="004D73E6"/>
    <w:rsid w:val="004F55A1"/>
    <w:rsid w:val="00501AEC"/>
    <w:rsid w:val="00507DB1"/>
    <w:rsid w:val="00537B12"/>
    <w:rsid w:val="005433B4"/>
    <w:rsid w:val="00547428"/>
    <w:rsid w:val="00547493"/>
    <w:rsid w:val="00556D50"/>
    <w:rsid w:val="00562656"/>
    <w:rsid w:val="00584FF4"/>
    <w:rsid w:val="00586FE3"/>
    <w:rsid w:val="0059456B"/>
    <w:rsid w:val="005A16F1"/>
    <w:rsid w:val="005A5B16"/>
    <w:rsid w:val="005D654A"/>
    <w:rsid w:val="005F0CEA"/>
    <w:rsid w:val="00615E07"/>
    <w:rsid w:val="00617A62"/>
    <w:rsid w:val="006232B8"/>
    <w:rsid w:val="00634504"/>
    <w:rsid w:val="006436F1"/>
    <w:rsid w:val="006444BA"/>
    <w:rsid w:val="00645CFB"/>
    <w:rsid w:val="00647A79"/>
    <w:rsid w:val="00656DE6"/>
    <w:rsid w:val="0067671A"/>
    <w:rsid w:val="00685A48"/>
    <w:rsid w:val="006B0BEE"/>
    <w:rsid w:val="006B0ED5"/>
    <w:rsid w:val="006B253F"/>
    <w:rsid w:val="006B2BD0"/>
    <w:rsid w:val="006B2CF8"/>
    <w:rsid w:val="006B5CAE"/>
    <w:rsid w:val="006C03FD"/>
    <w:rsid w:val="006C142F"/>
    <w:rsid w:val="006D1688"/>
    <w:rsid w:val="006F2DA3"/>
    <w:rsid w:val="0071087D"/>
    <w:rsid w:val="00727437"/>
    <w:rsid w:val="00732B7D"/>
    <w:rsid w:val="0074201A"/>
    <w:rsid w:val="0074627B"/>
    <w:rsid w:val="007466CB"/>
    <w:rsid w:val="00770006"/>
    <w:rsid w:val="00774CAA"/>
    <w:rsid w:val="007803F2"/>
    <w:rsid w:val="00780751"/>
    <w:rsid w:val="00786243"/>
    <w:rsid w:val="007A5E2A"/>
    <w:rsid w:val="007B5C0F"/>
    <w:rsid w:val="007B7DBE"/>
    <w:rsid w:val="007C6979"/>
    <w:rsid w:val="007E1A9E"/>
    <w:rsid w:val="007E39E2"/>
    <w:rsid w:val="007E7FA8"/>
    <w:rsid w:val="007F0628"/>
    <w:rsid w:val="008062BA"/>
    <w:rsid w:val="008275A4"/>
    <w:rsid w:val="008414DC"/>
    <w:rsid w:val="008632C0"/>
    <w:rsid w:val="00865F4D"/>
    <w:rsid w:val="0087185D"/>
    <w:rsid w:val="008903E1"/>
    <w:rsid w:val="008935E0"/>
    <w:rsid w:val="008A0B3A"/>
    <w:rsid w:val="008A2BBA"/>
    <w:rsid w:val="008A7A83"/>
    <w:rsid w:val="008B6CB4"/>
    <w:rsid w:val="008C15EB"/>
    <w:rsid w:val="008C21FC"/>
    <w:rsid w:val="008C6ED2"/>
    <w:rsid w:val="008D0D7D"/>
    <w:rsid w:val="008E3B38"/>
    <w:rsid w:val="008E46D9"/>
    <w:rsid w:val="009353F9"/>
    <w:rsid w:val="00950271"/>
    <w:rsid w:val="00954B10"/>
    <w:rsid w:val="00954CBB"/>
    <w:rsid w:val="009568AF"/>
    <w:rsid w:val="00963B37"/>
    <w:rsid w:val="00983780"/>
    <w:rsid w:val="0099467D"/>
    <w:rsid w:val="009A0DDB"/>
    <w:rsid w:val="009A1E1D"/>
    <w:rsid w:val="009B27AC"/>
    <w:rsid w:val="009B6DFE"/>
    <w:rsid w:val="009B7A23"/>
    <w:rsid w:val="009C0402"/>
    <w:rsid w:val="009C3195"/>
    <w:rsid w:val="009C74AD"/>
    <w:rsid w:val="009C7DE8"/>
    <w:rsid w:val="009E7EC0"/>
    <w:rsid w:val="00A22B66"/>
    <w:rsid w:val="00A253DB"/>
    <w:rsid w:val="00A70C0F"/>
    <w:rsid w:val="00A82ADB"/>
    <w:rsid w:val="00AB5201"/>
    <w:rsid w:val="00AC3111"/>
    <w:rsid w:val="00AE26C1"/>
    <w:rsid w:val="00AF1AE9"/>
    <w:rsid w:val="00B00FDC"/>
    <w:rsid w:val="00B01FD0"/>
    <w:rsid w:val="00B05B93"/>
    <w:rsid w:val="00B32A2C"/>
    <w:rsid w:val="00B37AF0"/>
    <w:rsid w:val="00B55561"/>
    <w:rsid w:val="00B56947"/>
    <w:rsid w:val="00B651F4"/>
    <w:rsid w:val="00B8177F"/>
    <w:rsid w:val="00B848C7"/>
    <w:rsid w:val="00BA2DC9"/>
    <w:rsid w:val="00BB3C0C"/>
    <w:rsid w:val="00BD4D5C"/>
    <w:rsid w:val="00BD4FD5"/>
    <w:rsid w:val="00BE1F9A"/>
    <w:rsid w:val="00BF4C27"/>
    <w:rsid w:val="00BF7A4C"/>
    <w:rsid w:val="00C05977"/>
    <w:rsid w:val="00C062AA"/>
    <w:rsid w:val="00C07850"/>
    <w:rsid w:val="00C54A0A"/>
    <w:rsid w:val="00C61EA5"/>
    <w:rsid w:val="00C62D17"/>
    <w:rsid w:val="00C660E4"/>
    <w:rsid w:val="00C907F2"/>
    <w:rsid w:val="00CA2AD1"/>
    <w:rsid w:val="00CC1584"/>
    <w:rsid w:val="00CD7518"/>
    <w:rsid w:val="00CE1A5C"/>
    <w:rsid w:val="00CE1ED3"/>
    <w:rsid w:val="00CE7C02"/>
    <w:rsid w:val="00CF5AD9"/>
    <w:rsid w:val="00D142C0"/>
    <w:rsid w:val="00D14A7C"/>
    <w:rsid w:val="00D1712F"/>
    <w:rsid w:val="00D32E32"/>
    <w:rsid w:val="00D54F50"/>
    <w:rsid w:val="00D56A77"/>
    <w:rsid w:val="00D606E5"/>
    <w:rsid w:val="00D62FA1"/>
    <w:rsid w:val="00D63480"/>
    <w:rsid w:val="00D842C7"/>
    <w:rsid w:val="00DA284A"/>
    <w:rsid w:val="00DB54B7"/>
    <w:rsid w:val="00DB6235"/>
    <w:rsid w:val="00DB74C6"/>
    <w:rsid w:val="00DB7FCA"/>
    <w:rsid w:val="00DC17D0"/>
    <w:rsid w:val="00DC5ADC"/>
    <w:rsid w:val="00DC6C37"/>
    <w:rsid w:val="00DD5FBF"/>
    <w:rsid w:val="00DE2A06"/>
    <w:rsid w:val="00E13079"/>
    <w:rsid w:val="00E478F0"/>
    <w:rsid w:val="00E51DF1"/>
    <w:rsid w:val="00E625AC"/>
    <w:rsid w:val="00E70D97"/>
    <w:rsid w:val="00E9268D"/>
    <w:rsid w:val="00EF7CF4"/>
    <w:rsid w:val="00F01D00"/>
    <w:rsid w:val="00F0237D"/>
    <w:rsid w:val="00F03034"/>
    <w:rsid w:val="00F200F2"/>
    <w:rsid w:val="00F37282"/>
    <w:rsid w:val="00F4458C"/>
    <w:rsid w:val="00F50BE5"/>
    <w:rsid w:val="00F515A5"/>
    <w:rsid w:val="00F520EE"/>
    <w:rsid w:val="00F542D9"/>
    <w:rsid w:val="00F55C61"/>
    <w:rsid w:val="00F5770B"/>
    <w:rsid w:val="00F63363"/>
    <w:rsid w:val="00F87820"/>
    <w:rsid w:val="00FA2240"/>
    <w:rsid w:val="00FB00EF"/>
    <w:rsid w:val="00FD016F"/>
    <w:rsid w:val="00FE457C"/>
    <w:rsid w:val="00FF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0B6F8"/>
  <w15:chartTrackingRefBased/>
  <w15:docId w15:val="{47C8326B-AD87-441A-987E-A3F0B73A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e-I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E30"/>
    <w:pPr>
      <w:spacing w:after="117" w:line="265" w:lineRule="auto"/>
      <w:ind w:left="10" w:hanging="10"/>
      <w:jc w:val="both"/>
    </w:pPr>
    <w:rPr>
      <w:rFonts w:ascii="Calibri" w:eastAsia="Calibri" w:hAnsi="Calibri" w:cs="Calibri"/>
      <w:color w:val="00000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35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A1A1A1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35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A1A1A1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35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A1A1A1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35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D8D8D8" w:themeColor="accent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3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D8D8D8" w:themeColor="accent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3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D8D8D8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3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D8D8D8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3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D8D8D8" w:themeColor="accent6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3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D8D8D8" w:themeColor="accent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2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CF8"/>
  </w:style>
  <w:style w:type="paragraph" w:styleId="Footer">
    <w:name w:val="footer"/>
    <w:basedOn w:val="Normal"/>
    <w:link w:val="FooterChar"/>
    <w:uiPriority w:val="99"/>
    <w:unhideWhenUsed/>
    <w:rsid w:val="006B2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CF8"/>
  </w:style>
  <w:style w:type="character" w:styleId="Hyperlink">
    <w:name w:val="Hyperlink"/>
    <w:basedOn w:val="DefaultParagraphFont"/>
    <w:uiPriority w:val="99"/>
    <w:unhideWhenUsed/>
    <w:rsid w:val="006B2CF8"/>
    <w:rPr>
      <w:color w:val="8F1E13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F7359"/>
    <w:rPr>
      <w:rFonts w:asciiTheme="majorHAnsi" w:eastAsiaTheme="majorEastAsia" w:hAnsiTheme="majorHAnsi" w:cstheme="majorBidi"/>
      <w:color w:val="A1A1A1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359"/>
    <w:rPr>
      <w:rFonts w:asciiTheme="majorHAnsi" w:eastAsiaTheme="majorEastAsia" w:hAnsiTheme="majorHAnsi" w:cstheme="majorBidi"/>
      <w:color w:val="A1A1A1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359"/>
    <w:rPr>
      <w:rFonts w:asciiTheme="majorHAnsi" w:eastAsiaTheme="majorEastAsia" w:hAnsiTheme="majorHAnsi" w:cstheme="majorBidi"/>
      <w:color w:val="A1A1A1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359"/>
    <w:rPr>
      <w:rFonts w:asciiTheme="majorHAnsi" w:eastAsiaTheme="majorEastAsia" w:hAnsiTheme="majorHAnsi" w:cstheme="majorBidi"/>
      <w:color w:val="D8D8D8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359"/>
    <w:rPr>
      <w:rFonts w:asciiTheme="majorHAnsi" w:eastAsiaTheme="majorEastAsia" w:hAnsiTheme="majorHAnsi" w:cstheme="majorBidi"/>
      <w:i/>
      <w:iCs/>
      <w:color w:val="D8D8D8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359"/>
    <w:rPr>
      <w:rFonts w:asciiTheme="majorHAnsi" w:eastAsiaTheme="majorEastAsia" w:hAnsiTheme="majorHAnsi" w:cstheme="majorBidi"/>
      <w:color w:val="D8D8D8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359"/>
    <w:rPr>
      <w:rFonts w:asciiTheme="majorHAnsi" w:eastAsiaTheme="majorEastAsia" w:hAnsiTheme="majorHAnsi" w:cstheme="majorBidi"/>
      <w:b/>
      <w:bCs/>
      <w:color w:val="D8D8D8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359"/>
    <w:rPr>
      <w:rFonts w:asciiTheme="majorHAnsi" w:eastAsiaTheme="majorEastAsia" w:hAnsiTheme="majorHAnsi" w:cstheme="majorBidi"/>
      <w:b/>
      <w:bCs/>
      <w:i/>
      <w:iCs/>
      <w:color w:val="D8D8D8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359"/>
    <w:rPr>
      <w:rFonts w:asciiTheme="majorHAnsi" w:eastAsiaTheme="majorEastAsia" w:hAnsiTheme="majorHAnsi" w:cstheme="majorBidi"/>
      <w:i/>
      <w:iCs/>
      <w:color w:val="D8D8D8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7359"/>
    <w:pPr>
      <w:spacing w:line="240" w:lineRule="auto"/>
    </w:pPr>
    <w:rPr>
      <w:b/>
      <w:bCs/>
      <w:smallCaps/>
      <w:color w:val="E44536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F7359"/>
    <w:pPr>
      <w:spacing w:after="0" w:line="240" w:lineRule="auto"/>
      <w:contextualSpacing/>
    </w:pPr>
    <w:rPr>
      <w:rFonts w:asciiTheme="majorHAnsi" w:eastAsiaTheme="majorEastAsia" w:hAnsiTheme="majorHAnsi" w:cstheme="majorBidi"/>
      <w:color w:val="BC2719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F7359"/>
    <w:rPr>
      <w:rFonts w:asciiTheme="majorHAnsi" w:eastAsiaTheme="majorEastAsia" w:hAnsiTheme="majorHAnsi" w:cstheme="majorBidi"/>
      <w:color w:val="BC2719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359"/>
    <w:pPr>
      <w:numPr>
        <w:ilvl w:val="1"/>
      </w:numPr>
      <w:spacing w:line="240" w:lineRule="auto"/>
      <w:ind w:left="10" w:hanging="10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F7359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1F7359"/>
    <w:rPr>
      <w:b/>
      <w:bCs/>
    </w:rPr>
  </w:style>
  <w:style w:type="character" w:styleId="Emphasis">
    <w:name w:val="Emphasis"/>
    <w:basedOn w:val="DefaultParagraphFont"/>
    <w:uiPriority w:val="20"/>
    <w:qFormat/>
    <w:rsid w:val="001F7359"/>
    <w:rPr>
      <w:i/>
      <w:iCs/>
      <w:color w:val="D8D8D8" w:themeColor="accent6"/>
    </w:rPr>
  </w:style>
  <w:style w:type="paragraph" w:styleId="NoSpacing">
    <w:name w:val="No Spacing"/>
    <w:uiPriority w:val="1"/>
    <w:qFormat/>
    <w:rsid w:val="001F735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F7359"/>
    <w:pPr>
      <w:spacing w:before="160"/>
      <w:ind w:left="720" w:right="720"/>
      <w:jc w:val="center"/>
    </w:pPr>
    <w:rPr>
      <w:i/>
      <w:iCs/>
      <w:color w:val="BC2719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F7359"/>
    <w:rPr>
      <w:i/>
      <w:iCs/>
      <w:color w:val="BC2719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35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D8D8D8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359"/>
    <w:rPr>
      <w:rFonts w:asciiTheme="majorHAnsi" w:eastAsiaTheme="majorEastAsia" w:hAnsiTheme="majorHAnsi" w:cstheme="majorBidi"/>
      <w:i/>
      <w:iCs/>
      <w:color w:val="D8D8D8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F735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F735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F7359"/>
    <w:rPr>
      <w:smallCaps/>
      <w:color w:val="E44536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1F7359"/>
    <w:rPr>
      <w:b/>
      <w:bCs/>
      <w:smallCaps/>
      <w:color w:val="D8D8D8" w:themeColor="accent6"/>
    </w:rPr>
  </w:style>
  <w:style w:type="character" w:styleId="BookTitle">
    <w:name w:val="Book Title"/>
    <w:basedOn w:val="DefaultParagraphFont"/>
    <w:uiPriority w:val="33"/>
    <w:qFormat/>
    <w:rsid w:val="001F735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7359"/>
    <w:pPr>
      <w:outlineLvl w:val="9"/>
    </w:pPr>
  </w:style>
  <w:style w:type="paragraph" w:styleId="ListParagraph">
    <w:name w:val="List Paragraph"/>
    <w:basedOn w:val="Normal"/>
    <w:uiPriority w:val="34"/>
    <w:qFormat/>
    <w:rsid w:val="003B2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mant\OneDrive\Documents\Customers-Hemant-Book2\Docs%20Symphony\onebeat%20Documents\Onebeat%20Doc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8F1E13"/>
      </a:dk1>
      <a:lt1>
        <a:srgbClr val="FFFFFF"/>
      </a:lt1>
      <a:dk2>
        <a:srgbClr val="3A3634"/>
      </a:dk2>
      <a:lt2>
        <a:srgbClr val="FFFFFF"/>
      </a:lt2>
      <a:accent1>
        <a:srgbClr val="000000"/>
      </a:accent1>
      <a:accent2>
        <a:srgbClr val="3A3634"/>
      </a:accent2>
      <a:accent3>
        <a:srgbClr val="DD2C17"/>
      </a:accent3>
      <a:accent4>
        <a:srgbClr val="8F1E13"/>
      </a:accent4>
      <a:accent5>
        <a:srgbClr val="7F7F7F"/>
      </a:accent5>
      <a:accent6>
        <a:srgbClr val="D8D8D8"/>
      </a:accent6>
      <a:hlink>
        <a:srgbClr val="8F1E13"/>
      </a:hlink>
      <a:folHlink>
        <a:srgbClr val="DD2C17"/>
      </a:folHlink>
    </a:clrScheme>
    <a:fontScheme name="Onebeat Fonts">
      <a:majorFont>
        <a:latin typeface="Oswald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Onebeat Docs</Template>
  <TotalTime>61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</dc:creator>
  <cp:keywords/>
  <dc:description/>
  <cp:lastModifiedBy>Pratiksha Chavan</cp:lastModifiedBy>
  <cp:revision>4</cp:revision>
  <cp:lastPrinted>2019-04-14T09:51:00Z</cp:lastPrinted>
  <dcterms:created xsi:type="dcterms:W3CDTF">2022-03-22T09:09:00Z</dcterms:created>
  <dcterms:modified xsi:type="dcterms:W3CDTF">2022-04-28T10:18:00Z</dcterms:modified>
</cp:coreProperties>
</file>